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86259F" w14:textId="53BF77BE" w:rsidR="002E4370" w:rsidRPr="00C61C51" w:rsidRDefault="002E4370" w:rsidP="00F06027">
      <w:pPr>
        <w:spacing w:line="276" w:lineRule="auto"/>
        <w:rPr>
          <w:rFonts w:ascii="Arial" w:hAnsi="Arial" w:cs="Arial"/>
          <w:b/>
          <w:sz w:val="22"/>
          <w:szCs w:val="22"/>
          <w:u w:val="single"/>
        </w:rPr>
      </w:pPr>
    </w:p>
    <w:p w14:paraId="354FA48D" w14:textId="77777777" w:rsidR="00352B67" w:rsidRPr="00806EC0" w:rsidRDefault="00F06027" w:rsidP="00F06027">
      <w:pPr>
        <w:pStyle w:val="SBsubheading"/>
      </w:pPr>
      <w:r>
        <w:t xml:space="preserve">Appointment details </w:t>
      </w:r>
    </w:p>
    <w:p w14:paraId="4B687F54" w14:textId="77777777" w:rsidR="00352B67" w:rsidRPr="00806EC0" w:rsidRDefault="00352B67" w:rsidP="00E5722B">
      <w:pPr>
        <w:pStyle w:val="SBbodycopy"/>
      </w:pPr>
    </w:p>
    <w:p w14:paraId="116409F9" w14:textId="77777777" w:rsidR="00EE0BBD" w:rsidRPr="006A6F9A" w:rsidRDefault="00EE0BBD" w:rsidP="00EE0BBD">
      <w:pPr>
        <w:pStyle w:val="SBbodycopy"/>
        <w:rPr>
          <w:b/>
          <w:color w:val="A6A6A6"/>
        </w:rPr>
      </w:pPr>
      <w:r w:rsidRPr="00F06027">
        <w:rPr>
          <w:b/>
          <w:bCs/>
        </w:rPr>
        <w:t>Company:</w:t>
      </w:r>
      <w:r>
        <w:rPr>
          <w:b/>
          <w:bCs/>
        </w:rPr>
        <w:t xml:space="preserve"> </w:t>
      </w:r>
      <w:r w:rsidRPr="0069578E">
        <w:t>Oasis Restore</w:t>
      </w:r>
      <w:r w:rsidRPr="00F06027">
        <w:t xml:space="preserve"> </w:t>
      </w:r>
    </w:p>
    <w:p w14:paraId="45DF560C" w14:textId="43622849" w:rsidR="00EE0BBD" w:rsidRPr="006A6F9A" w:rsidRDefault="00EE0BBD" w:rsidP="00EE0BBD">
      <w:pPr>
        <w:pStyle w:val="SBbodycopy"/>
        <w:rPr>
          <w:b/>
          <w:color w:val="A6A6A6"/>
        </w:rPr>
      </w:pPr>
      <w:r w:rsidRPr="00F06027">
        <w:rPr>
          <w:b/>
          <w:bCs/>
        </w:rPr>
        <w:t>Job title:</w:t>
      </w:r>
      <w:r>
        <w:t xml:space="preserve"> Director of Care </w:t>
      </w:r>
      <w:r w:rsidR="0015640D">
        <w:t>and</w:t>
      </w:r>
      <w:r>
        <w:t xml:space="preserve"> </w:t>
      </w:r>
      <w:r w:rsidR="00CD15C8">
        <w:t>Well-Being</w:t>
      </w:r>
    </w:p>
    <w:p w14:paraId="23F4D3DE" w14:textId="68E75859" w:rsidR="00EE0BBD" w:rsidRPr="006A6F9A" w:rsidRDefault="00EE0BBD" w:rsidP="00EE0BBD">
      <w:pPr>
        <w:pStyle w:val="SBbodycopy"/>
        <w:rPr>
          <w:b/>
          <w:color w:val="A6A6A6"/>
        </w:rPr>
      </w:pPr>
      <w:r w:rsidRPr="00F06027">
        <w:rPr>
          <w:b/>
          <w:bCs/>
        </w:rPr>
        <w:t>Job reference:</w:t>
      </w:r>
      <w:r>
        <w:rPr>
          <w:b/>
          <w:bCs/>
        </w:rPr>
        <w:t xml:space="preserve"> </w:t>
      </w:r>
      <w:r>
        <w:t>GALAQB</w:t>
      </w:r>
    </w:p>
    <w:p w14:paraId="789FFFB6" w14:textId="49A1EDD9" w:rsidR="00EE0BBD" w:rsidRDefault="00EE0BBD" w:rsidP="00EE0BBD">
      <w:pPr>
        <w:pStyle w:val="SBbodycopy"/>
      </w:pPr>
      <w:r w:rsidRPr="00F06027">
        <w:rPr>
          <w:b/>
          <w:bCs/>
        </w:rPr>
        <w:t>Closing date:</w:t>
      </w:r>
      <w:r w:rsidRPr="00F06027">
        <w:t xml:space="preserve"> </w:t>
      </w:r>
      <w:r w:rsidR="002D49E1">
        <w:t>Monday, 7</w:t>
      </w:r>
      <w:r>
        <w:t xml:space="preserve"> December 2020</w:t>
      </w:r>
    </w:p>
    <w:p w14:paraId="62A7BCC2" w14:textId="2D21DB3C" w:rsidR="0052014B" w:rsidRPr="007919B4" w:rsidRDefault="0052014B" w:rsidP="00EE0BBD">
      <w:pPr>
        <w:pStyle w:val="SBbodycopy"/>
        <w:rPr>
          <w:b/>
          <w:sz w:val="20"/>
          <w:szCs w:val="20"/>
        </w:rPr>
      </w:pPr>
    </w:p>
    <w:p w14:paraId="58015CCE" w14:textId="77777777" w:rsidR="0052014B" w:rsidRPr="007919B4" w:rsidRDefault="0052014B" w:rsidP="00F06027">
      <w:pPr>
        <w:pStyle w:val="BodyText"/>
        <w:spacing w:line="276" w:lineRule="auto"/>
        <w:rPr>
          <w:rFonts w:ascii="Open Sans" w:hAnsi="Open Sans" w:cs="Open Sans"/>
          <w:b w:val="0"/>
          <w:sz w:val="20"/>
          <w:szCs w:val="20"/>
          <w:u w:val="none"/>
        </w:rPr>
      </w:pPr>
    </w:p>
    <w:p w14:paraId="47522E1E" w14:textId="77777777" w:rsidR="00451984" w:rsidRDefault="00F06027" w:rsidP="00F06027">
      <w:pPr>
        <w:pStyle w:val="SBsubheading"/>
      </w:pPr>
      <w:r w:rsidRPr="00451984">
        <w:t xml:space="preserve">Advert </w:t>
      </w:r>
      <w:r>
        <w:t>t</w:t>
      </w:r>
      <w:r w:rsidRPr="00451984">
        <w:t>ext</w:t>
      </w:r>
    </w:p>
    <w:p w14:paraId="36C0023A" w14:textId="77777777" w:rsidR="00451984" w:rsidRDefault="00451984" w:rsidP="00E5722B">
      <w:pPr>
        <w:pStyle w:val="SBbodycopy"/>
      </w:pPr>
    </w:p>
    <w:p w14:paraId="608745DD" w14:textId="77777777" w:rsidR="00EE0BBD" w:rsidRDefault="00EE0BBD" w:rsidP="00EE0BBD">
      <w:pPr>
        <w:pStyle w:val="SBbodycopy"/>
      </w:pPr>
      <w:r w:rsidRPr="00F26BF7">
        <w:t xml:space="preserve">Oasis Charitable Trust is a ground-breaking group of charities that have been pioneering models of sustainable and holistic education and community development over the last 35 years.  </w:t>
      </w:r>
    </w:p>
    <w:p w14:paraId="40900F91" w14:textId="77777777" w:rsidR="00EE0BBD" w:rsidRDefault="00EE0BBD" w:rsidP="00EE0BBD">
      <w:pPr>
        <w:pStyle w:val="SBbodycopy"/>
      </w:pPr>
    </w:p>
    <w:p w14:paraId="71B2172C" w14:textId="306BBB15" w:rsidR="00EE0BBD" w:rsidRDefault="00EE0BBD" w:rsidP="00EE0BBD">
      <w:pPr>
        <w:pStyle w:val="SBbodycopy"/>
      </w:pPr>
      <w:r>
        <w:t>We are now seeking a</w:t>
      </w:r>
      <w:r w:rsidR="0015640D">
        <w:t xml:space="preserve"> dynamic and</w:t>
      </w:r>
      <w:r>
        <w:t xml:space="preserve"> transformational leader as the Director of </w:t>
      </w:r>
      <w:r w:rsidR="0015640D">
        <w:t xml:space="preserve">Care and </w:t>
      </w:r>
      <w:r w:rsidR="00CD15C8">
        <w:t>Well-Being</w:t>
      </w:r>
      <w:r w:rsidR="0015640D">
        <w:t xml:space="preserve"> for </w:t>
      </w:r>
      <w:r>
        <w:t xml:space="preserve">Oasis Restore – the UK’s first secure school. This is a career-defining opportunity to lead the development and delivery of our bespoke integrated care and education for young people in custody. </w:t>
      </w:r>
    </w:p>
    <w:p w14:paraId="582FE998" w14:textId="77777777" w:rsidR="00EE0BBD" w:rsidRDefault="00EE0BBD" w:rsidP="00EE0BBD">
      <w:pPr>
        <w:pStyle w:val="SBbodycopy"/>
      </w:pPr>
    </w:p>
    <w:p w14:paraId="41215ABD" w14:textId="77777777" w:rsidR="00EE0BBD" w:rsidRDefault="00EE0BBD" w:rsidP="00EE0BBD">
      <w:pPr>
        <w:pStyle w:val="SBbodycopy"/>
      </w:pPr>
      <w:r>
        <w:t>Oasis Restore will offer a reparative opportunity to children and young people, who have become criminally involved, often as a result of high levels of trauma, vulnerability and threat. Our vision for Oasis Restore is focused on restoration, rather than retribution, on creating a safe environment with a holistic approach to life where every child is given opportunities equal to those offered their peers; ones that enable young people to make different choices and lead positive, productive lives.</w:t>
      </w:r>
    </w:p>
    <w:p w14:paraId="37A2DB6E" w14:textId="77777777" w:rsidR="00EE0BBD" w:rsidRDefault="00EE0BBD" w:rsidP="00EE0BBD">
      <w:pPr>
        <w:pStyle w:val="SBbodycopy"/>
      </w:pPr>
    </w:p>
    <w:p w14:paraId="7DC8CB79" w14:textId="77777777" w:rsidR="00EE0BBD" w:rsidRDefault="00EE0BBD" w:rsidP="00EE0BBD">
      <w:pPr>
        <w:pStyle w:val="SBbodycopy"/>
      </w:pPr>
      <w:r>
        <w:t>Using a psychologically informed approach that integrates theories on attachment, trauma and human development we will offer:</w:t>
      </w:r>
    </w:p>
    <w:p w14:paraId="1B32C9DC" w14:textId="77777777" w:rsidR="00EE0BBD" w:rsidRDefault="00EE0BBD" w:rsidP="00EE0BBD">
      <w:pPr>
        <w:pStyle w:val="SBbodycopy"/>
      </w:pPr>
    </w:p>
    <w:p w14:paraId="0676BBCA" w14:textId="77777777" w:rsidR="00EE0BBD" w:rsidRDefault="00EE0BBD" w:rsidP="00EE0BBD">
      <w:pPr>
        <w:pStyle w:val="SBbodycopy"/>
        <w:ind w:left="426"/>
      </w:pPr>
      <w:r>
        <w:t>•</w:t>
      </w:r>
      <w:r>
        <w:tab/>
        <w:t xml:space="preserve">A holistic, integrated, safe environment </w:t>
      </w:r>
    </w:p>
    <w:p w14:paraId="140EF712" w14:textId="77777777" w:rsidR="00EE0BBD" w:rsidRDefault="00EE0BBD" w:rsidP="00EE0BBD">
      <w:pPr>
        <w:pStyle w:val="SBbodycopy"/>
        <w:ind w:left="426"/>
      </w:pPr>
      <w:r>
        <w:t>•</w:t>
      </w:r>
      <w:r>
        <w:tab/>
        <w:t>A therapeutic model of care with a growth mind-set</w:t>
      </w:r>
    </w:p>
    <w:p w14:paraId="1D293A58" w14:textId="77777777" w:rsidR="00EE0BBD" w:rsidRDefault="00EE0BBD" w:rsidP="00EE0BBD">
      <w:pPr>
        <w:pStyle w:val="SBbodycopy"/>
        <w:ind w:left="426"/>
      </w:pPr>
      <w:r>
        <w:t>•</w:t>
      </w:r>
      <w:r>
        <w:tab/>
        <w:t xml:space="preserve">An ambitious and enquiry-based education offer </w:t>
      </w:r>
    </w:p>
    <w:p w14:paraId="51AFFC69" w14:textId="77777777" w:rsidR="00EE0BBD" w:rsidRDefault="00EE0BBD" w:rsidP="00EE0BBD">
      <w:pPr>
        <w:pStyle w:val="SBbodycopy"/>
        <w:ind w:left="426"/>
      </w:pPr>
      <w:r>
        <w:t>•</w:t>
      </w:r>
      <w:r>
        <w:tab/>
        <w:t>Pathways for transition into community from day one</w:t>
      </w:r>
    </w:p>
    <w:p w14:paraId="67733C0E" w14:textId="77777777" w:rsidR="00EE0BBD" w:rsidRDefault="00EE0BBD" w:rsidP="00EE0BBD">
      <w:pPr>
        <w:pStyle w:val="SBbodycopy"/>
      </w:pPr>
    </w:p>
    <w:p w14:paraId="66BF77DF" w14:textId="77777777" w:rsidR="0015640D" w:rsidRDefault="0015640D" w:rsidP="0015640D">
      <w:pPr>
        <w:pStyle w:val="SBbodycopy"/>
      </w:pPr>
      <w:r>
        <w:t xml:space="preserve">We are looking for an organisational leader with the ability to lead strategy and people to achieve a shared vision. You will be values-led and have experience of implementing organisation-wide strategies to address the effects of childhood trauma as well as proven experience of managing provision with high risk and complexity. </w:t>
      </w:r>
    </w:p>
    <w:p w14:paraId="5A6693C8" w14:textId="77777777" w:rsidR="0015640D" w:rsidRDefault="0015640D" w:rsidP="0015640D">
      <w:pPr>
        <w:pStyle w:val="SBbodycopy"/>
      </w:pPr>
    </w:p>
    <w:p w14:paraId="2C403D78" w14:textId="5E1D74ED" w:rsidR="0015640D" w:rsidRDefault="0015640D" w:rsidP="0015640D">
      <w:pPr>
        <w:pStyle w:val="SBbodycopy"/>
      </w:pPr>
      <w:r>
        <w:t xml:space="preserve">The Director of Care and </w:t>
      </w:r>
      <w:r w:rsidR="00CD15C8">
        <w:t>Well-Being</w:t>
      </w:r>
      <w:r>
        <w:t xml:space="preserve"> will be a champion of high-quality best practice, committed to drawing the best of your teams and children in your care. </w:t>
      </w:r>
    </w:p>
    <w:p w14:paraId="3782E7F5" w14:textId="77777777" w:rsidR="0015640D" w:rsidRDefault="0015640D" w:rsidP="0015640D">
      <w:pPr>
        <w:pStyle w:val="SBbodycopy"/>
      </w:pPr>
    </w:p>
    <w:p w14:paraId="19CF4F9C" w14:textId="4F884D9F" w:rsidR="00EE0BBD" w:rsidRDefault="0015640D" w:rsidP="0015640D">
      <w:pPr>
        <w:pStyle w:val="SBbodycopy"/>
      </w:pPr>
      <w:r>
        <w:t xml:space="preserve">This role is a unique opportunity to use your experience of systems leadership and design to operationalise a model of care from scratch. This means you will be at the forefront of innovation and a ‘proof of concept’ within the custody sector, the role will require someone with confidence and resilience to develop practice with a high level of attention balanced with the exciting opportunity to influence wider system change.  </w:t>
      </w:r>
    </w:p>
    <w:p w14:paraId="3B169DD6" w14:textId="77777777" w:rsidR="0015640D" w:rsidRDefault="0015640D" w:rsidP="0015640D">
      <w:pPr>
        <w:pStyle w:val="SBbodycopy"/>
      </w:pPr>
    </w:p>
    <w:p w14:paraId="412DCC51" w14:textId="77777777" w:rsidR="00EE0BBD" w:rsidRDefault="00EE0BBD" w:rsidP="00EE0BBD">
      <w:pPr>
        <w:pStyle w:val="SBbodycopy"/>
      </w:pPr>
      <w:r>
        <w:t xml:space="preserve">The successful candidate will: </w:t>
      </w:r>
    </w:p>
    <w:p w14:paraId="2F8B6D56" w14:textId="3EB1AB09" w:rsidR="00EE0BBD" w:rsidRDefault="00EE0BBD" w:rsidP="0015640D">
      <w:pPr>
        <w:pStyle w:val="SBbodycopy"/>
      </w:pPr>
    </w:p>
    <w:p w14:paraId="12EE3B2F" w14:textId="40FB3E41" w:rsidR="00EE0BBD" w:rsidRDefault="00EE0BBD" w:rsidP="00EE0BBD">
      <w:pPr>
        <w:pStyle w:val="SBbodycopy"/>
        <w:ind w:left="709" w:hanging="283"/>
      </w:pPr>
      <w:r>
        <w:t>•</w:t>
      </w:r>
      <w:r>
        <w:tab/>
        <w:t>Have credible</w:t>
      </w:r>
      <w:r w:rsidR="0015640D" w:rsidRPr="0015640D">
        <w:t xml:space="preserve"> leadership experience of care management in health, education or residential setting that delivers multi-disciplinary services for highly vulnerable children with complex needs.</w:t>
      </w:r>
    </w:p>
    <w:p w14:paraId="586143BA" w14:textId="77777777" w:rsidR="00EE0BBD" w:rsidRDefault="00EE0BBD" w:rsidP="00EE0BBD">
      <w:pPr>
        <w:pStyle w:val="SBbodycopy"/>
        <w:ind w:left="709" w:hanging="283"/>
      </w:pPr>
    </w:p>
    <w:p w14:paraId="2670259E" w14:textId="44A874FF" w:rsidR="00EE0BBD" w:rsidRDefault="00EE0BBD" w:rsidP="00EE0BBD">
      <w:pPr>
        <w:pStyle w:val="SBbodycopy"/>
        <w:ind w:left="709" w:hanging="283"/>
      </w:pPr>
      <w:r>
        <w:t>•</w:t>
      </w:r>
      <w:r>
        <w:tab/>
      </w:r>
      <w:r w:rsidR="00070852">
        <w:t>Have a t</w:t>
      </w:r>
      <w:r w:rsidR="00070852" w:rsidRPr="00070852">
        <w:t>rack record of delivering good and outstanding provision to achieve an organisational vision and meet the bespoke complex needs of young people within accountability and other regulatory frameworks for health and social care services</w:t>
      </w:r>
      <w:r w:rsidR="00070852">
        <w:t>.</w:t>
      </w:r>
    </w:p>
    <w:p w14:paraId="375FD938" w14:textId="77777777" w:rsidR="00EE0BBD" w:rsidRDefault="00EE0BBD" w:rsidP="00EE0BBD">
      <w:pPr>
        <w:pStyle w:val="SBbodycopy"/>
      </w:pPr>
    </w:p>
    <w:p w14:paraId="731D035F" w14:textId="77777777" w:rsidR="00EE0BBD" w:rsidRDefault="00EE0BBD" w:rsidP="00EE0BBD">
      <w:pPr>
        <w:pStyle w:val="SBbodycopy"/>
        <w:ind w:left="709" w:hanging="283"/>
      </w:pPr>
      <w:r>
        <w:t>•</w:t>
      </w:r>
      <w:r>
        <w:tab/>
        <w:t>Be a champion of divergent thinking and creative and innovative practice balanced with commitment to providing psychologically informed, developmentally appropriate models of care and education for children.</w:t>
      </w:r>
    </w:p>
    <w:p w14:paraId="3B173F09" w14:textId="77777777" w:rsidR="00EE0BBD" w:rsidRDefault="00EE0BBD" w:rsidP="00EE0BBD">
      <w:pPr>
        <w:pStyle w:val="SBbodycopy"/>
        <w:ind w:left="709" w:hanging="283"/>
      </w:pPr>
    </w:p>
    <w:p w14:paraId="05DA08ED" w14:textId="1EA97B58" w:rsidR="00EE0BBD" w:rsidRDefault="00EE0BBD" w:rsidP="00EE0BBD">
      <w:pPr>
        <w:pStyle w:val="SBbodycopy"/>
        <w:ind w:left="709" w:hanging="283"/>
      </w:pPr>
      <w:r>
        <w:t>•</w:t>
      </w:r>
      <w:r>
        <w:tab/>
        <w:t>Demonstrate commitment to values-led leadership</w:t>
      </w:r>
      <w:r w:rsidR="00070852">
        <w:t>.</w:t>
      </w:r>
    </w:p>
    <w:p w14:paraId="1895189C" w14:textId="77777777" w:rsidR="00EE0BBD" w:rsidRDefault="00EE0BBD" w:rsidP="00EE0BBD">
      <w:pPr>
        <w:pStyle w:val="SBbodycopy"/>
      </w:pPr>
    </w:p>
    <w:p w14:paraId="2ADDC81A" w14:textId="77777777" w:rsidR="00EE0BBD" w:rsidRPr="00F26BF7" w:rsidRDefault="00EE0BBD" w:rsidP="00EE0BBD">
      <w:pPr>
        <w:pStyle w:val="SBbodycopy"/>
      </w:pPr>
      <w:r>
        <w:t>Working with Peer Power, Oasis asked young people about their vision for what a secure school could be.  Their response was: “Operate in love, operate in trust, and listen to the young people.” We are looking for leadership who will respect, value and listen to the young people they serve.</w:t>
      </w:r>
    </w:p>
    <w:p w14:paraId="19526676" w14:textId="77777777" w:rsidR="00EE0BBD" w:rsidRPr="00F06027" w:rsidRDefault="00EE0BBD" w:rsidP="00EE0BBD">
      <w:pPr>
        <w:pStyle w:val="SBbodycopy"/>
      </w:pPr>
    </w:p>
    <w:p w14:paraId="09318E9E" w14:textId="77777777" w:rsidR="00EE0BBD" w:rsidRPr="00C8640A" w:rsidRDefault="00EE0BBD" w:rsidP="00EE0BBD">
      <w:pPr>
        <w:pStyle w:val="SBbodycopy"/>
        <w:rPr>
          <w:i/>
          <w:iCs/>
        </w:rPr>
      </w:pPr>
      <w:r w:rsidRPr="00C8640A">
        <w:rPr>
          <w:i/>
          <w:iCs/>
        </w:rPr>
        <w:t>Oasis is committed to making a difference to the lives of the communities it works in, and as such you must show a willingness to demonstrate commitment to the values and behaviours, which flow from the Oasis ethos. We are committed to safeguarding and promoting the welfare of children and young people. We expect all staff to share this commitment and to undergo appropriate employment checks, including enhanced DBS checks. This post is covered by Part 7 of the Immigration Act (2016) and should have the ability to speak fluent English for this role.</w:t>
      </w:r>
    </w:p>
    <w:p w14:paraId="4D38FD64" w14:textId="77777777" w:rsidR="00EE0BBD" w:rsidRDefault="00EE0BBD" w:rsidP="00EE0BBD">
      <w:pPr>
        <w:pStyle w:val="SBbodycopy"/>
      </w:pPr>
    </w:p>
    <w:p w14:paraId="0B09B8EB" w14:textId="3937E015" w:rsidR="00545D11" w:rsidRDefault="00EE0BBD" w:rsidP="00545D11">
      <w:pPr>
        <w:pStyle w:val="SBbodycopy"/>
      </w:pPr>
      <w:r w:rsidRPr="00F06027">
        <w:t xml:space="preserve">Saxton Bampfylde </w:t>
      </w:r>
      <w:r w:rsidRPr="00E5722B">
        <w:t>Ltd is acting as an employment</w:t>
      </w:r>
      <w:r w:rsidRPr="00F06027">
        <w:t xml:space="preserve"> agency advisor to</w:t>
      </w:r>
      <w:r>
        <w:t xml:space="preserve"> Oasis Restore</w:t>
      </w:r>
      <w:r>
        <w:rPr>
          <w:color w:val="A6A6A6"/>
        </w:rPr>
        <w:t xml:space="preserve"> </w:t>
      </w:r>
      <w:r w:rsidRPr="00F06027">
        <w:t xml:space="preserve">on this appointment. For further information about the role, including details about how to apply, please visit </w:t>
      </w:r>
      <w:hyperlink r:id="rId6" w:history="1">
        <w:r w:rsidRPr="00F06027">
          <w:rPr>
            <w:rStyle w:val="Hyperlink"/>
          </w:rPr>
          <w:t>www.saxbam.com/appointments</w:t>
        </w:r>
      </w:hyperlink>
      <w:r w:rsidRPr="00F06027">
        <w:t xml:space="preserve"> using reference</w:t>
      </w:r>
      <w:r>
        <w:t xml:space="preserve"> </w:t>
      </w:r>
      <w:r w:rsidRPr="00EE0BBD">
        <w:t>GALAQB</w:t>
      </w:r>
      <w:r w:rsidRPr="00F06027">
        <w:t xml:space="preserve">. Alternatively telephone +44 (0)20 7227 0880 (during office hours). Applications should be received by </w:t>
      </w:r>
      <w:r w:rsidRPr="006A6F9A">
        <w:t>noon o</w:t>
      </w:r>
      <w:r>
        <w:t xml:space="preserve">n </w:t>
      </w:r>
      <w:r w:rsidR="00545D11">
        <w:t>Monday, 7 December 2020</w:t>
      </w:r>
      <w:r w:rsidR="00545D11">
        <w:t>.</w:t>
      </w:r>
      <w:bookmarkStart w:id="0" w:name="_GoBack"/>
      <w:bookmarkEnd w:id="0"/>
    </w:p>
    <w:p w14:paraId="1E5DD5CC" w14:textId="0F07CC5E" w:rsidR="00EE0BBD" w:rsidRDefault="00EE0BBD" w:rsidP="00EE0BBD">
      <w:pPr>
        <w:pStyle w:val="SBbodycopy"/>
      </w:pPr>
    </w:p>
    <w:p w14:paraId="3B499462" w14:textId="77777777" w:rsidR="00B944C8" w:rsidRPr="00B944C8" w:rsidRDefault="00B944C8" w:rsidP="00F06027">
      <w:pPr>
        <w:spacing w:line="276" w:lineRule="auto"/>
        <w:rPr>
          <w:rFonts w:ascii="Arial" w:hAnsi="Arial" w:cs="Arial"/>
          <w:sz w:val="22"/>
          <w:szCs w:val="22"/>
        </w:rPr>
      </w:pPr>
    </w:p>
    <w:p w14:paraId="10CE4F51" w14:textId="77777777" w:rsidR="00B944C8" w:rsidRPr="00B944C8" w:rsidRDefault="00B944C8" w:rsidP="00F06027">
      <w:pPr>
        <w:spacing w:line="276" w:lineRule="auto"/>
        <w:rPr>
          <w:rFonts w:ascii="Arial" w:hAnsi="Arial" w:cs="Arial"/>
          <w:sz w:val="22"/>
          <w:szCs w:val="22"/>
        </w:rPr>
      </w:pPr>
    </w:p>
    <w:p w14:paraId="55C5967D" w14:textId="77777777" w:rsidR="00B944C8" w:rsidRPr="00B944C8" w:rsidRDefault="00B944C8" w:rsidP="00F06027">
      <w:pPr>
        <w:spacing w:line="276" w:lineRule="auto"/>
        <w:rPr>
          <w:rFonts w:ascii="Arial" w:hAnsi="Arial" w:cs="Arial"/>
          <w:sz w:val="22"/>
          <w:szCs w:val="22"/>
        </w:rPr>
      </w:pPr>
    </w:p>
    <w:p w14:paraId="182B1EDE" w14:textId="77777777" w:rsidR="00B944C8" w:rsidRDefault="00B944C8" w:rsidP="00F06027">
      <w:pPr>
        <w:spacing w:line="276" w:lineRule="auto"/>
        <w:rPr>
          <w:rFonts w:ascii="Arial" w:hAnsi="Arial" w:cs="Arial"/>
          <w:sz w:val="22"/>
          <w:szCs w:val="22"/>
        </w:rPr>
      </w:pPr>
    </w:p>
    <w:p w14:paraId="494BDBE0" w14:textId="77777777" w:rsidR="006F1BFB" w:rsidRDefault="006F1BFB" w:rsidP="00F06027">
      <w:pPr>
        <w:spacing w:line="276" w:lineRule="auto"/>
        <w:rPr>
          <w:rFonts w:ascii="Arial" w:hAnsi="Arial" w:cs="Arial"/>
          <w:sz w:val="22"/>
          <w:szCs w:val="22"/>
        </w:rPr>
      </w:pPr>
    </w:p>
    <w:p w14:paraId="7E3F072C" w14:textId="77777777" w:rsidR="0052757A" w:rsidRPr="006F1BFB" w:rsidRDefault="0052757A" w:rsidP="00F06027">
      <w:pPr>
        <w:spacing w:line="276" w:lineRule="auto"/>
        <w:rPr>
          <w:rFonts w:ascii="Arial" w:hAnsi="Arial" w:cs="Arial"/>
          <w:sz w:val="22"/>
          <w:szCs w:val="22"/>
        </w:rPr>
      </w:pPr>
    </w:p>
    <w:p w14:paraId="53032B47" w14:textId="77777777" w:rsidR="006F1BFB" w:rsidRPr="006F1BFB" w:rsidRDefault="006F1BFB" w:rsidP="00F06027">
      <w:pPr>
        <w:spacing w:line="276" w:lineRule="auto"/>
        <w:rPr>
          <w:rFonts w:ascii="Arial" w:hAnsi="Arial" w:cs="Arial"/>
          <w:sz w:val="22"/>
          <w:szCs w:val="22"/>
        </w:rPr>
      </w:pPr>
    </w:p>
    <w:p w14:paraId="3BA02C38" w14:textId="77777777" w:rsidR="006F1BFB" w:rsidRDefault="006F1BFB" w:rsidP="00F06027">
      <w:pPr>
        <w:spacing w:line="276" w:lineRule="auto"/>
        <w:rPr>
          <w:rFonts w:ascii="Arial" w:hAnsi="Arial" w:cs="Arial"/>
          <w:sz w:val="22"/>
          <w:szCs w:val="22"/>
        </w:rPr>
      </w:pPr>
    </w:p>
    <w:p w14:paraId="0ACD29A1" w14:textId="77777777" w:rsidR="006F1BFB" w:rsidRPr="006F1BFB" w:rsidRDefault="006F1BFB" w:rsidP="00F06027">
      <w:pPr>
        <w:spacing w:line="276" w:lineRule="auto"/>
        <w:jc w:val="center"/>
        <w:rPr>
          <w:rFonts w:ascii="Arial" w:hAnsi="Arial" w:cs="Arial"/>
          <w:sz w:val="22"/>
          <w:szCs w:val="22"/>
        </w:rPr>
      </w:pPr>
    </w:p>
    <w:sectPr w:rsidR="006F1BFB" w:rsidRPr="006F1BFB" w:rsidSect="006C6A2F">
      <w:headerReference w:type="default" r:id="rId7"/>
      <w:footerReference w:type="default" r:id="rId8"/>
      <w:pgSz w:w="11906" w:h="16838"/>
      <w:pgMar w:top="1440" w:right="1646" w:bottom="1440" w:left="1440" w:header="708" w:footer="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FE7C75" w14:textId="77777777" w:rsidR="00EE0BBD" w:rsidRDefault="00EE0BBD">
      <w:r>
        <w:separator/>
      </w:r>
    </w:p>
  </w:endnote>
  <w:endnote w:type="continuationSeparator" w:id="0">
    <w:p w14:paraId="3CCB6377" w14:textId="77777777" w:rsidR="00EE0BBD" w:rsidRDefault="00EE0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Open Sans">
    <w:altName w:val="Tahoma"/>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7081E1" w14:textId="77777777" w:rsidR="002C68E1" w:rsidRPr="00806EC0" w:rsidRDefault="008D232E" w:rsidP="007C0B12">
    <w:pPr>
      <w:pStyle w:val="NormalWeb"/>
      <w:spacing w:after="240" w:afterAutospacing="0"/>
      <w:ind w:right="-1080"/>
      <w:jc w:val="center"/>
      <w:rPr>
        <w:rFonts w:ascii="Open Sans" w:hAnsi="Open Sans" w:cs="Open Sans"/>
        <w:noProof/>
        <w:sz w:val="16"/>
        <w:szCs w:val="16"/>
      </w:rPr>
    </w:pPr>
    <w:r>
      <w:rPr>
        <w:rFonts w:ascii="Open Sans" w:hAnsi="Open Sans" w:cs="Open Sans"/>
        <w:noProof/>
        <w:sz w:val="16"/>
        <w:szCs w:val="16"/>
      </w:rPr>
      <mc:AlternateContent>
        <mc:Choice Requires="wps">
          <w:drawing>
            <wp:anchor distT="0" distB="0" distL="114300" distR="114300" simplePos="0" relativeHeight="251657728" behindDoc="0" locked="0" layoutInCell="1" allowOverlap="1" wp14:anchorId="193951E4" wp14:editId="47075B90">
              <wp:simplePos x="0" y="0"/>
              <wp:positionH relativeFrom="column">
                <wp:posOffset>6350</wp:posOffset>
              </wp:positionH>
              <wp:positionV relativeFrom="paragraph">
                <wp:posOffset>140335</wp:posOffset>
              </wp:positionV>
              <wp:extent cx="5760085" cy="6350"/>
              <wp:effectExtent l="6350" t="12065" r="5715" b="1016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0085" cy="6350"/>
                      </a:xfrm>
                      <a:prstGeom prst="straightConnector1">
                        <a:avLst/>
                      </a:prstGeom>
                      <a:noFill/>
                      <a:ln w="6350" algn="ctr">
                        <a:solidFill>
                          <a:srgbClr val="5DCB3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00000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82382D7" id="_x0000_t32" coordsize="21600,21600" o:spt="32" o:oned="t" path="m,l21600,21600e" filled="f">
              <v:path arrowok="t" fillok="f" o:connecttype="none"/>
              <o:lock v:ext="edit" shapetype="t"/>
            </v:shapetype>
            <v:shape id="AutoShape 4" o:spid="_x0000_s1026" type="#_x0000_t32" style="position:absolute;margin-left:.5pt;margin-top:11.05pt;width:453.55pt;height:.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" strokecolor="#5dcb3f" strokeweight=".5pt">
              <v:shadow color="black"/>
            </v:shape>
          </w:pict>
        </mc:Fallback>
      </mc:AlternateContent>
    </w:r>
  </w:p>
  <w:p w14:paraId="353366F0" w14:textId="77777777" w:rsidR="002C68E1" w:rsidRPr="00806EC0" w:rsidRDefault="002C68E1" w:rsidP="00F06027">
    <w:pPr>
      <w:pStyle w:val="NormalWeb"/>
      <w:spacing w:after="240" w:afterAutospacing="0" w:line="276" w:lineRule="auto"/>
      <w:ind w:left="-720" w:right="-1080" w:hanging="360"/>
      <w:jc w:val="center"/>
      <w:rPr>
        <w:rFonts w:ascii="Open Sans" w:hAnsi="Open Sans" w:cs="Open Sans"/>
        <w:noProof/>
        <w:sz w:val="16"/>
        <w:szCs w:val="16"/>
      </w:rPr>
    </w:pPr>
    <w:r w:rsidRPr="00806EC0">
      <w:rPr>
        <w:rFonts w:ascii="Open Sans" w:hAnsi="Open Sans" w:cs="Open Sans"/>
        <w:noProof/>
        <w:sz w:val="16"/>
        <w:szCs w:val="16"/>
      </w:rPr>
      <w:t xml:space="preserve">Saxton Bampfylde </w:t>
    </w:r>
    <w:r w:rsidRPr="00F06027">
      <w:rPr>
        <w:rStyle w:val="SBfooterChar"/>
      </w:rPr>
      <w:t xml:space="preserve">Ltd, </w:t>
    </w:r>
    <w:r w:rsidR="007F3A70" w:rsidRPr="00F06027">
      <w:rPr>
        <w:rStyle w:val="SBfooterChar"/>
      </w:rPr>
      <w:t>9 Savoy Street, London WC2E 7EG</w:t>
    </w:r>
    <w:r w:rsidRPr="00F06027">
      <w:rPr>
        <w:rStyle w:val="SBfooterChar"/>
      </w:rPr>
      <w:t xml:space="preserve">  </w:t>
    </w:r>
    <w:r w:rsidR="00806EC0" w:rsidRPr="00F06027">
      <w:rPr>
        <w:rStyle w:val="SBfooterChar"/>
      </w:rPr>
      <w:br/>
    </w:r>
    <w:r w:rsidRPr="00F06027">
      <w:rPr>
        <w:rStyle w:val="SBfooterChar"/>
      </w:rPr>
      <w:t xml:space="preserve">Telephone +44 (0)20 7227 0800  Fax +44 (0)20 7222 0489  </w:t>
    </w:r>
    <w:r w:rsidR="00806EC0" w:rsidRPr="00F06027">
      <w:rPr>
        <w:rStyle w:val="SBfooterChar"/>
      </w:rPr>
      <w:br/>
    </w:r>
    <w:r w:rsidRPr="00F06027">
      <w:rPr>
        <w:rStyle w:val="SBfooterChar"/>
      </w:rPr>
      <w:t>www.saxbam.com</w:t>
    </w:r>
  </w:p>
  <w:p w14:paraId="1000C2A2" w14:textId="77777777" w:rsidR="002C68E1" w:rsidRDefault="002C68E1" w:rsidP="006F1BFB">
    <w:pPr>
      <w:pStyle w:val="Footer"/>
      <w:tabs>
        <w:tab w:val="clear" w:pos="8306"/>
        <w:tab w:val="left" w:pos="4320"/>
        <w:tab w:val="left" w:pos="5040"/>
        <w:tab w:val="left" w:pos="5760"/>
      </w:tabs>
      <w:ind w:right="-10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7FD9B5" w14:textId="77777777" w:rsidR="00EE0BBD" w:rsidRDefault="00EE0BBD">
      <w:r>
        <w:separator/>
      </w:r>
    </w:p>
  </w:footnote>
  <w:footnote w:type="continuationSeparator" w:id="0">
    <w:p w14:paraId="0EC27411" w14:textId="77777777" w:rsidR="00EE0BBD" w:rsidRDefault="00EE0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4A02F3" w14:textId="0E38995B" w:rsidR="002C68E1" w:rsidRPr="009F00A7" w:rsidRDefault="00EE0BBD" w:rsidP="00125687">
    <w:pPr>
      <w:pStyle w:val="Header"/>
      <w:jc w:val="center"/>
    </w:pPr>
    <w:r>
      <w:rPr>
        <w:noProof/>
      </w:rPr>
      <w:drawing>
        <wp:anchor distT="0" distB="0" distL="114300" distR="114300" simplePos="0" relativeHeight="251659776" behindDoc="1" locked="0" layoutInCell="1" allowOverlap="1" wp14:anchorId="33F1809A" wp14:editId="734C7EE0">
          <wp:simplePos x="0" y="0"/>
          <wp:positionH relativeFrom="column">
            <wp:posOffset>-315686</wp:posOffset>
          </wp:positionH>
          <wp:positionV relativeFrom="paragraph">
            <wp:posOffset>-87902</wp:posOffset>
          </wp:positionV>
          <wp:extent cx="655320" cy="470847"/>
          <wp:effectExtent l="0" t="0" r="0" b="5715"/>
          <wp:wrapTight wrapText="bothSides">
            <wp:wrapPolygon edited="0">
              <wp:start x="10047" y="0"/>
              <wp:lineTo x="0" y="1749"/>
              <wp:lineTo x="0" y="7870"/>
              <wp:lineTo x="1884" y="20988"/>
              <wp:lineTo x="5651" y="20988"/>
              <wp:lineTo x="20721" y="9619"/>
              <wp:lineTo x="20721" y="6996"/>
              <wp:lineTo x="16326" y="0"/>
              <wp:lineTo x="10047" y="0"/>
            </wp:wrapPolygon>
          </wp:wrapTight>
          <wp:docPr id="3" name="Picture 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asis_Charitable_Trust.png"/>
                  <pic:cNvPicPr/>
                </pic:nvPicPr>
                <pic:blipFill>
                  <a:blip r:embed="rId1">
                    <a:extLst>
                      <a:ext uri="{28A0092B-C50C-407E-A947-70E740481C1C}">
                        <a14:useLocalDpi xmlns:a14="http://schemas.microsoft.com/office/drawing/2010/main" val="0"/>
                      </a:ext>
                    </a:extLst>
                  </a:blip>
                  <a:stretch>
                    <a:fillRect/>
                  </a:stretch>
                </pic:blipFill>
                <pic:spPr>
                  <a:xfrm>
                    <a:off x="0" y="0"/>
                    <a:ext cx="655320" cy="470847"/>
                  </a:xfrm>
                  <a:prstGeom prst="rect">
                    <a:avLst/>
                  </a:prstGeom>
                </pic:spPr>
              </pic:pic>
            </a:graphicData>
          </a:graphic>
        </wp:anchor>
      </w:drawing>
    </w:r>
    <w:r>
      <w:rPr>
        <w:noProof/>
      </w:rPr>
      <w:drawing>
        <wp:anchor distT="0" distB="0" distL="114300" distR="114300" simplePos="0" relativeHeight="251661824" behindDoc="0" locked="0" layoutInCell="1" allowOverlap="1" wp14:anchorId="17105F76" wp14:editId="38AC1495">
          <wp:simplePos x="0" y="0"/>
          <wp:positionH relativeFrom="column">
            <wp:posOffset>4780734</wp:posOffset>
          </wp:positionH>
          <wp:positionV relativeFrom="paragraph">
            <wp:posOffset>21137</wp:posOffset>
          </wp:positionV>
          <wp:extent cx="1123956" cy="23721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23956" cy="23721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BD"/>
    <w:rsid w:val="000126E3"/>
    <w:rsid w:val="00070852"/>
    <w:rsid w:val="000C417B"/>
    <w:rsid w:val="000D01D3"/>
    <w:rsid w:val="00125687"/>
    <w:rsid w:val="0014140B"/>
    <w:rsid w:val="0015640D"/>
    <w:rsid w:val="001602C4"/>
    <w:rsid w:val="00161F55"/>
    <w:rsid w:val="001717A0"/>
    <w:rsid w:val="0018164C"/>
    <w:rsid w:val="001B05C3"/>
    <w:rsid w:val="001E7400"/>
    <w:rsid w:val="002C0146"/>
    <w:rsid w:val="002C68E1"/>
    <w:rsid w:val="002D49E1"/>
    <w:rsid w:val="002D5409"/>
    <w:rsid w:val="002E1B4E"/>
    <w:rsid w:val="002E4370"/>
    <w:rsid w:val="002F2A46"/>
    <w:rsid w:val="00336A12"/>
    <w:rsid w:val="00352B67"/>
    <w:rsid w:val="00355558"/>
    <w:rsid w:val="00365856"/>
    <w:rsid w:val="00396FBD"/>
    <w:rsid w:val="003B6539"/>
    <w:rsid w:val="003D286E"/>
    <w:rsid w:val="003E04D3"/>
    <w:rsid w:val="0040427A"/>
    <w:rsid w:val="004139BF"/>
    <w:rsid w:val="00451984"/>
    <w:rsid w:val="00452711"/>
    <w:rsid w:val="004607ED"/>
    <w:rsid w:val="004773D0"/>
    <w:rsid w:val="00486549"/>
    <w:rsid w:val="004B5E0B"/>
    <w:rsid w:val="004E55C9"/>
    <w:rsid w:val="0052014B"/>
    <w:rsid w:val="00522634"/>
    <w:rsid w:val="005245C8"/>
    <w:rsid w:val="0052757A"/>
    <w:rsid w:val="00545D11"/>
    <w:rsid w:val="00551AB6"/>
    <w:rsid w:val="00572D9C"/>
    <w:rsid w:val="005740A7"/>
    <w:rsid w:val="00587AF4"/>
    <w:rsid w:val="005B5E07"/>
    <w:rsid w:val="005D4340"/>
    <w:rsid w:val="005E0A1A"/>
    <w:rsid w:val="005E5E23"/>
    <w:rsid w:val="006238A0"/>
    <w:rsid w:val="006243CA"/>
    <w:rsid w:val="00640670"/>
    <w:rsid w:val="006771BB"/>
    <w:rsid w:val="0068250A"/>
    <w:rsid w:val="0068391B"/>
    <w:rsid w:val="00695C46"/>
    <w:rsid w:val="006A38B4"/>
    <w:rsid w:val="006A6F9A"/>
    <w:rsid w:val="006C6A2F"/>
    <w:rsid w:val="006E4D13"/>
    <w:rsid w:val="006F1BFB"/>
    <w:rsid w:val="006F6237"/>
    <w:rsid w:val="007247DA"/>
    <w:rsid w:val="00731F2F"/>
    <w:rsid w:val="007919B4"/>
    <w:rsid w:val="007B248B"/>
    <w:rsid w:val="007C0B12"/>
    <w:rsid w:val="007C31A8"/>
    <w:rsid w:val="007E2524"/>
    <w:rsid w:val="007F3A70"/>
    <w:rsid w:val="00806EC0"/>
    <w:rsid w:val="008629D3"/>
    <w:rsid w:val="00870CDC"/>
    <w:rsid w:val="0087553C"/>
    <w:rsid w:val="008B035B"/>
    <w:rsid w:val="008D232E"/>
    <w:rsid w:val="008F1F37"/>
    <w:rsid w:val="008F20EA"/>
    <w:rsid w:val="00937D3F"/>
    <w:rsid w:val="0097201C"/>
    <w:rsid w:val="0097742B"/>
    <w:rsid w:val="009944FC"/>
    <w:rsid w:val="009A24DD"/>
    <w:rsid w:val="009C2467"/>
    <w:rsid w:val="00A46129"/>
    <w:rsid w:val="00A54D70"/>
    <w:rsid w:val="00A745F2"/>
    <w:rsid w:val="00B030E9"/>
    <w:rsid w:val="00B052DE"/>
    <w:rsid w:val="00B61AC3"/>
    <w:rsid w:val="00B639F9"/>
    <w:rsid w:val="00B944C8"/>
    <w:rsid w:val="00BC657B"/>
    <w:rsid w:val="00BD41F5"/>
    <w:rsid w:val="00BE24C4"/>
    <w:rsid w:val="00C14648"/>
    <w:rsid w:val="00C14C3F"/>
    <w:rsid w:val="00C239E9"/>
    <w:rsid w:val="00C61C51"/>
    <w:rsid w:val="00CB275C"/>
    <w:rsid w:val="00CD15C8"/>
    <w:rsid w:val="00D44615"/>
    <w:rsid w:val="00DA79BE"/>
    <w:rsid w:val="00DF60E0"/>
    <w:rsid w:val="00E5722B"/>
    <w:rsid w:val="00E62DB7"/>
    <w:rsid w:val="00E82AD1"/>
    <w:rsid w:val="00EE0BBD"/>
    <w:rsid w:val="00EF3126"/>
    <w:rsid w:val="00F06027"/>
    <w:rsid w:val="00F06DDB"/>
    <w:rsid w:val="00F2106E"/>
    <w:rsid w:val="00F92ACB"/>
    <w:rsid w:val="00FB399D"/>
    <w:rsid w:val="00FC032C"/>
    <w:rsid w:val="00FE6A06"/>
    <w:rsid w:val="00FF25FD"/>
    <w:rsid w:val="00FF75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2C090564"/>
  <w15:chartTrackingRefBased/>
  <w15:docId w15:val="{CCBA56CC-B59E-4894-B0AB-8987453F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heading 3"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25687"/>
    <w:rPr>
      <w:rFonts w:eastAsia="Times New Roman"/>
      <w:sz w:val="24"/>
      <w:lang w:eastAsia="en-US"/>
    </w:rPr>
  </w:style>
  <w:style w:type="paragraph" w:styleId="Heading1">
    <w:name w:val="heading 1"/>
    <w:basedOn w:val="Normal"/>
    <w:next w:val="Normal"/>
    <w:rsid w:val="00125687"/>
    <w:pPr>
      <w:keepNext/>
      <w:outlineLvl w:val="0"/>
    </w:pPr>
    <w:rPr>
      <w:u w:val="single"/>
    </w:rPr>
  </w:style>
  <w:style w:type="paragraph" w:styleId="Heading2">
    <w:name w:val="heading 2"/>
    <w:basedOn w:val="Normal"/>
    <w:next w:val="Normal"/>
    <w:rsid w:val="009C2467"/>
    <w:pPr>
      <w:keepNext/>
      <w:spacing w:before="240" w:after="60"/>
      <w:outlineLvl w:val="1"/>
    </w:pPr>
    <w:rPr>
      <w:rFonts w:ascii="Arial" w:hAnsi="Arial" w:cs="Arial"/>
      <w:b/>
      <w:bCs/>
      <w:i/>
      <w:iCs/>
      <w:sz w:val="28"/>
      <w:szCs w:val="28"/>
    </w:rPr>
  </w:style>
  <w:style w:type="paragraph" w:styleId="Heading4">
    <w:name w:val="heading 4"/>
    <w:basedOn w:val="Normal"/>
    <w:next w:val="Normal"/>
    <w:rsid w:val="009C2467"/>
    <w:pPr>
      <w:keepNext/>
      <w:spacing w:before="240" w:after="60"/>
      <w:outlineLvl w:val="3"/>
    </w:pPr>
    <w:rPr>
      <w:b/>
      <w:bCs/>
      <w:sz w:val="28"/>
      <w:szCs w:val="28"/>
    </w:rPr>
  </w:style>
  <w:style w:type="paragraph" w:styleId="Heading5">
    <w:name w:val="heading 5"/>
    <w:basedOn w:val="Normal"/>
    <w:next w:val="Normal"/>
    <w:rsid w:val="009C2467"/>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Style1">
    <w:name w:val="Table Style1"/>
    <w:basedOn w:val="TableGrid"/>
    <w:rsid w:val="004B5E0B"/>
    <w:tblPr/>
  </w:style>
  <w:style w:type="table" w:styleId="TableGrid">
    <w:name w:val="Table Grid"/>
    <w:basedOn w:val="TableNormal"/>
    <w:rsid w:val="004B5E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125687"/>
    <w:rPr>
      <w:b/>
      <w:bCs/>
      <w:szCs w:val="24"/>
      <w:u w:val="single"/>
      <w:lang w:val="en-US"/>
    </w:rPr>
  </w:style>
  <w:style w:type="paragraph" w:styleId="Header">
    <w:name w:val="header"/>
    <w:basedOn w:val="Normal"/>
    <w:rsid w:val="00125687"/>
    <w:pPr>
      <w:tabs>
        <w:tab w:val="center" w:pos="4153"/>
        <w:tab w:val="right" w:pos="8306"/>
      </w:tabs>
    </w:pPr>
  </w:style>
  <w:style w:type="paragraph" w:styleId="Footer">
    <w:name w:val="footer"/>
    <w:basedOn w:val="Normal"/>
    <w:rsid w:val="006C6A2F"/>
    <w:pPr>
      <w:tabs>
        <w:tab w:val="center" w:pos="4153"/>
        <w:tab w:val="right" w:pos="8306"/>
      </w:tabs>
    </w:pPr>
  </w:style>
  <w:style w:type="character" w:customStyle="1" w:styleId="consuelafontan">
    <w:name w:val="consuela.fontan"/>
    <w:semiHidden/>
    <w:rsid w:val="006C6A2F"/>
    <w:rPr>
      <w:rFonts w:ascii="Arial" w:hAnsi="Arial" w:cs="Arial"/>
      <w:color w:val="auto"/>
      <w:sz w:val="20"/>
      <w:szCs w:val="20"/>
    </w:rPr>
  </w:style>
  <w:style w:type="paragraph" w:styleId="NormalWeb">
    <w:name w:val="Normal (Web)"/>
    <w:basedOn w:val="Normal"/>
    <w:link w:val="NormalWebChar"/>
    <w:rsid w:val="006C6A2F"/>
    <w:pPr>
      <w:spacing w:before="100" w:beforeAutospacing="1" w:after="100" w:afterAutospacing="1"/>
    </w:pPr>
    <w:rPr>
      <w:rFonts w:eastAsia="MS Mincho"/>
      <w:szCs w:val="24"/>
      <w:lang w:eastAsia="ja-JP"/>
    </w:rPr>
  </w:style>
  <w:style w:type="character" w:customStyle="1" w:styleId="emailstyle20">
    <w:name w:val="emailstyle20"/>
    <w:semiHidden/>
    <w:rsid w:val="00352B67"/>
    <w:rPr>
      <w:rFonts w:ascii="Arial" w:hAnsi="Arial" w:cs="Arial" w:hint="default"/>
      <w:color w:val="auto"/>
      <w:sz w:val="20"/>
      <w:szCs w:val="20"/>
    </w:rPr>
  </w:style>
  <w:style w:type="paragraph" w:customStyle="1" w:styleId="SBsubheading">
    <w:name w:val="SB subheading"/>
    <w:basedOn w:val="Normal"/>
    <w:link w:val="SBsubheadingChar"/>
    <w:qFormat/>
    <w:rsid w:val="00806EC0"/>
    <w:pPr>
      <w:widowControl w:val="0"/>
      <w:spacing w:line="276" w:lineRule="auto"/>
    </w:pPr>
    <w:rPr>
      <w:rFonts w:ascii="Open Sans" w:hAnsi="Open Sans" w:cs="Open Sans"/>
      <w:b/>
      <w:bCs/>
      <w:color w:val="5DCB3F"/>
      <w:kern w:val="28"/>
      <w:sz w:val="22"/>
      <w:szCs w:val="22"/>
      <w:lang w:eastAsia="en-GB"/>
    </w:rPr>
  </w:style>
  <w:style w:type="character" w:customStyle="1" w:styleId="SBsubheadingChar">
    <w:name w:val="SB subheading Char"/>
    <w:link w:val="SBsubheading"/>
    <w:rsid w:val="00806EC0"/>
    <w:rPr>
      <w:rFonts w:ascii="Open Sans" w:eastAsia="Times New Roman" w:hAnsi="Open Sans" w:cs="Open Sans"/>
      <w:b/>
      <w:bCs/>
      <w:color w:val="5DCB3F"/>
      <w:kern w:val="28"/>
      <w:sz w:val="22"/>
      <w:szCs w:val="22"/>
    </w:rPr>
  </w:style>
  <w:style w:type="character" w:styleId="Hyperlink">
    <w:name w:val="Hyperlink"/>
    <w:uiPriority w:val="99"/>
    <w:unhideWhenUsed/>
    <w:rsid w:val="00451984"/>
    <w:rPr>
      <w:color w:val="0563C1"/>
      <w:u w:val="single"/>
    </w:rPr>
  </w:style>
  <w:style w:type="paragraph" w:customStyle="1" w:styleId="SBbodycopy">
    <w:name w:val="SB body copy"/>
    <w:basedOn w:val="Normal"/>
    <w:link w:val="SBbodycopyChar"/>
    <w:qFormat/>
    <w:rsid w:val="00F06027"/>
    <w:pPr>
      <w:spacing w:line="276" w:lineRule="auto"/>
    </w:pPr>
    <w:rPr>
      <w:rFonts w:ascii="Open Sans" w:hAnsi="Open Sans" w:cs="Open Sans"/>
      <w:color w:val="333333"/>
      <w:sz w:val="18"/>
      <w:szCs w:val="18"/>
      <w:lang w:eastAsia="en-GB"/>
    </w:rPr>
  </w:style>
  <w:style w:type="paragraph" w:customStyle="1" w:styleId="SBfooter">
    <w:name w:val="SB footer"/>
    <w:basedOn w:val="NormalWeb"/>
    <w:link w:val="SBfooterChar"/>
    <w:qFormat/>
    <w:rsid w:val="00B61AC3"/>
    <w:pPr>
      <w:spacing w:after="240" w:afterAutospacing="0" w:line="276" w:lineRule="auto"/>
      <w:ind w:left="-720" w:right="-1080" w:hanging="360"/>
      <w:jc w:val="center"/>
    </w:pPr>
    <w:rPr>
      <w:rFonts w:ascii="Open Sans" w:hAnsi="Open Sans" w:cs="Open Sans"/>
      <w:noProof/>
      <w:sz w:val="18"/>
      <w:szCs w:val="16"/>
    </w:rPr>
  </w:style>
  <w:style w:type="character" w:customStyle="1" w:styleId="SBbodycopyChar">
    <w:name w:val="SB body copy Char"/>
    <w:link w:val="SBbodycopy"/>
    <w:rsid w:val="00F06027"/>
    <w:rPr>
      <w:rFonts w:ascii="Open Sans" w:eastAsia="Times New Roman" w:hAnsi="Open Sans" w:cs="Open Sans"/>
      <w:color w:val="333333"/>
      <w:sz w:val="18"/>
      <w:szCs w:val="18"/>
    </w:rPr>
  </w:style>
  <w:style w:type="character" w:customStyle="1" w:styleId="NormalWebChar">
    <w:name w:val="Normal (Web) Char"/>
    <w:link w:val="NormalWeb"/>
    <w:rsid w:val="00F06027"/>
    <w:rPr>
      <w:sz w:val="24"/>
      <w:szCs w:val="24"/>
      <w:lang w:eastAsia="ja-JP"/>
    </w:rPr>
  </w:style>
  <w:style w:type="character" w:customStyle="1" w:styleId="SBfooterChar">
    <w:name w:val="SB footer Char"/>
    <w:link w:val="SBfooter"/>
    <w:rsid w:val="00B61AC3"/>
    <w:rPr>
      <w:rFonts w:ascii="Open Sans" w:hAnsi="Open Sans" w:cs="Open Sans"/>
      <w:noProof/>
      <w:sz w:val="18"/>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983908">
      <w:bodyDiv w:val="1"/>
      <w:marLeft w:val="0"/>
      <w:marRight w:val="0"/>
      <w:marTop w:val="0"/>
      <w:marBottom w:val="0"/>
      <w:divBdr>
        <w:top w:val="none" w:sz="0" w:space="0" w:color="auto"/>
        <w:left w:val="none" w:sz="0" w:space="0" w:color="auto"/>
        <w:bottom w:val="none" w:sz="0" w:space="0" w:color="auto"/>
        <w:right w:val="none" w:sz="0" w:space="0" w:color="auto"/>
      </w:divBdr>
    </w:div>
    <w:div w:id="101052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xbam.com/appointment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S:\2.%20Projects\.%20Projects%202020\Oasis%20Restore\GALAQB%20-%20Director%20of%20Care%20and%20Wellbeing\5.%20Advert\05%20Advert%2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05 Advert Text</Template>
  <TotalTime>11</TotalTime>
  <Pages>2</Pages>
  <Words>662</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Private and confidential</vt:lpstr>
    </vt:vector>
  </TitlesOfParts>
  <Company>Hat Pin PLC</Company>
  <LinksUpToDate>false</LinksUpToDate>
  <CharactersWithSpaces>4421</CharactersWithSpaces>
  <SharedDoc>false</SharedDoc>
  <HLinks>
    <vt:vector size="6" baseType="variant">
      <vt:variant>
        <vt:i4>3014701</vt:i4>
      </vt:variant>
      <vt:variant>
        <vt:i4>12</vt:i4>
      </vt:variant>
      <vt:variant>
        <vt:i4>0</vt:i4>
      </vt:variant>
      <vt:variant>
        <vt:i4>5</vt:i4>
      </vt:variant>
      <vt:variant>
        <vt:lpwstr>http://www.saxbam.com/appointments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and confidential</dc:title>
  <dc:subject/>
  <dc:creator>Charlotte Penn</dc:creator>
  <cp:keywords/>
  <cp:lastModifiedBy>Charlotte Penn</cp:lastModifiedBy>
  <cp:revision>5</cp:revision>
  <cp:lastPrinted>2019-11-19T10:26:00Z</cp:lastPrinted>
  <dcterms:created xsi:type="dcterms:W3CDTF">2020-11-06T16:49:00Z</dcterms:created>
  <dcterms:modified xsi:type="dcterms:W3CDTF">2020-11-12T14:38:00Z</dcterms:modified>
</cp:coreProperties>
</file>